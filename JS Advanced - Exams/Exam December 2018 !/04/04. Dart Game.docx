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0D16" w:rsidRDefault="00B40D16" w:rsidP="00B40D16">
      <w:pPr>
        <w:pStyle w:val="1"/>
      </w:pPr>
      <w:r>
        <w:t>JS Advanced: Exam 19.11.2018</w:t>
      </w:r>
    </w:p>
    <w:p w:rsidR="00B40D16" w:rsidRDefault="006B1B28" w:rsidP="00B40D16">
      <w:pPr>
        <w:pStyle w:val="1"/>
      </w:pPr>
      <w:r>
        <w:t>Problem 4. Darts</w:t>
      </w:r>
    </w:p>
    <w:p w:rsidR="00B40D16" w:rsidRDefault="00B40D16" w:rsidP="00B40D16">
      <w:r w:rsidRPr="00B40D16">
        <w:t xml:space="preserve">Write a </w:t>
      </w:r>
      <w:r w:rsidRPr="00B40D16">
        <w:rPr>
          <w:b/>
        </w:rPr>
        <w:t>JavaScript</w:t>
      </w:r>
      <w:r w:rsidRPr="00B40D16">
        <w:t xml:space="preserve"> </w:t>
      </w:r>
      <w:r w:rsidRPr="00B40D16">
        <w:rPr>
          <w:b/>
        </w:rPr>
        <w:t>program</w:t>
      </w:r>
      <w:r w:rsidRPr="00B40D16">
        <w:t xml:space="preserve"> that </w:t>
      </w:r>
      <w:r>
        <w:rPr>
          <w:b/>
        </w:rPr>
        <w:t>simulates playing a D</w:t>
      </w:r>
      <w:r w:rsidRPr="00B40D16">
        <w:rPr>
          <w:b/>
        </w:rPr>
        <w:t>art</w:t>
      </w:r>
      <w:r w:rsidRPr="00B40D16">
        <w:t xml:space="preserve"> and </w:t>
      </w:r>
      <w:r w:rsidRPr="00B40D16">
        <w:rPr>
          <w:b/>
        </w:rPr>
        <w:t>keep tracking</w:t>
      </w:r>
      <w:r w:rsidRPr="00B40D16">
        <w:t xml:space="preserve"> the </w:t>
      </w:r>
      <w:r w:rsidRPr="00B40D16">
        <w:rPr>
          <w:b/>
        </w:rPr>
        <w:t>players scores</w:t>
      </w:r>
      <w:r>
        <w:t>.</w:t>
      </w:r>
    </w:p>
    <w:p w:rsidR="00B40D16" w:rsidRDefault="00B40D16" w:rsidP="00B40D16">
      <w:r>
        <w:t xml:space="preserve">Use the </w:t>
      </w:r>
      <w:r>
        <w:rPr>
          <w:b/>
        </w:rPr>
        <w:t>index.html</w:t>
      </w:r>
      <w:r>
        <w:t xml:space="preserve"> and </w:t>
      </w:r>
      <w:r>
        <w:rPr>
          <w:b/>
        </w:rPr>
        <w:t>app.js</w:t>
      </w:r>
      <w:r>
        <w:t xml:space="preserve"> </w:t>
      </w:r>
      <w:r>
        <w:rPr>
          <w:b/>
        </w:rPr>
        <w:t xml:space="preserve">files </w:t>
      </w:r>
      <w:r>
        <w:t>to solve this problem.</w:t>
      </w:r>
    </w:p>
    <w:p w:rsidR="00B40D16" w:rsidRDefault="00B40D16" w:rsidP="00B40D16">
      <w:pPr>
        <w:rPr>
          <w:u w:val="single"/>
        </w:rPr>
      </w:pPr>
      <w:r>
        <w:rPr>
          <w:b/>
          <w:u w:val="single"/>
        </w:rPr>
        <w:t>Note:</w:t>
      </w:r>
      <w:r>
        <w:rPr>
          <w:u w:val="single"/>
        </w:rPr>
        <w:t xml:space="preserve"> You </w:t>
      </w:r>
      <w:r>
        <w:rPr>
          <w:b/>
          <w:u w:val="single"/>
        </w:rPr>
        <w:t>can't</w:t>
      </w:r>
      <w:r>
        <w:rPr>
          <w:u w:val="single"/>
        </w:rPr>
        <w:t xml:space="preserve"> and you have </w:t>
      </w:r>
      <w:r>
        <w:rPr>
          <w:b/>
          <w:u w:val="single"/>
        </w:rPr>
        <w:t xml:space="preserve">no permission </w:t>
      </w:r>
      <w:r>
        <w:rPr>
          <w:u w:val="single"/>
        </w:rPr>
        <w:t>to change directly the given html code (index.html file).</w:t>
      </w:r>
    </w:p>
    <w:p w:rsidR="00B40D16" w:rsidRPr="00B40D16" w:rsidRDefault="00B40D16" w:rsidP="00DD15FC">
      <w:pPr>
        <w:pStyle w:val="3"/>
      </w:pPr>
      <w:r w:rsidRPr="00B40D16">
        <w:t>Submission</w:t>
      </w:r>
    </w:p>
    <w:p w:rsidR="006C716C" w:rsidRDefault="00B40D16" w:rsidP="00B40D16">
      <w:pPr>
        <w:jc w:val="both"/>
      </w:pPr>
      <w:r>
        <w:t xml:space="preserve">You should </w:t>
      </w:r>
      <w:r>
        <w:rPr>
          <w:b/>
        </w:rPr>
        <w:t xml:space="preserve">submit only </w:t>
      </w:r>
      <w:r>
        <w:t>the</w:t>
      </w:r>
      <w:r>
        <w:rPr>
          <w:b/>
        </w:rPr>
        <w:t xml:space="preserve"> app.js file</w:t>
      </w:r>
    </w:p>
    <w:p w:rsidR="00B40D16" w:rsidRPr="00190440" w:rsidRDefault="00B40D16" w:rsidP="00DD15FC">
      <w:pPr>
        <w:pStyle w:val="3"/>
        <w:rPr>
          <w:lang w:val="bg-BG"/>
        </w:rPr>
      </w:pPr>
      <w:r>
        <w:t>Expected functionality:</w:t>
      </w:r>
    </w:p>
    <w:p w:rsidR="00190440" w:rsidRDefault="00190440" w:rsidP="00B40D16">
      <w:pPr>
        <w:rPr>
          <w:rStyle w:val="tlid-translation"/>
          <w:lang w:val="bg-BG"/>
        </w:rPr>
      </w:pPr>
      <w:r>
        <w:rPr>
          <w:rStyle w:val="tlid-translation"/>
        </w:rPr>
        <w:t xml:space="preserve">This problem is quite like a </w:t>
      </w:r>
      <w:r w:rsidRPr="00190440">
        <w:rPr>
          <w:rStyle w:val="tlid-translation"/>
          <w:b/>
        </w:rPr>
        <w:t>darts game</w:t>
      </w:r>
      <w:r>
        <w:rPr>
          <w:rStyle w:val="tlid-translation"/>
          <w:lang w:val="bg-BG"/>
        </w:rPr>
        <w:t xml:space="preserve">, </w:t>
      </w:r>
      <w:r>
        <w:rPr>
          <w:rStyle w:val="tlid-translation"/>
        </w:rPr>
        <w:t xml:space="preserve">when a </w:t>
      </w:r>
      <w:r w:rsidRPr="00190440">
        <w:rPr>
          <w:rStyle w:val="tlid-translation"/>
          <w:b/>
        </w:rPr>
        <w:t>layer</w:t>
      </w:r>
      <w:r>
        <w:rPr>
          <w:rStyle w:val="tlid-translation"/>
        </w:rPr>
        <w:t xml:space="preserve"> of the </w:t>
      </w:r>
      <w:r w:rsidRPr="00190440">
        <w:rPr>
          <w:rStyle w:val="tlid-translation"/>
          <w:b/>
        </w:rPr>
        <w:t>dartboard</w:t>
      </w:r>
      <w:r>
        <w:rPr>
          <w:rStyle w:val="tlid-translation"/>
        </w:rPr>
        <w:t xml:space="preserve"> is </w:t>
      </w:r>
      <w:r w:rsidRPr="00190440">
        <w:rPr>
          <w:rStyle w:val="tlid-translation"/>
          <w:b/>
        </w:rPr>
        <w:t>hit</w:t>
      </w:r>
      <w:r>
        <w:rPr>
          <w:rStyle w:val="tlid-translation"/>
        </w:rPr>
        <w:t xml:space="preserve">, its </w:t>
      </w:r>
      <w:r w:rsidRPr="00190440">
        <w:rPr>
          <w:rStyle w:val="tlid-translation"/>
          <w:b/>
        </w:rPr>
        <w:t>points</w:t>
      </w:r>
      <w:r>
        <w:rPr>
          <w:rStyle w:val="tlid-translation"/>
        </w:rPr>
        <w:t xml:space="preserve"> are </w:t>
      </w:r>
      <w:r w:rsidRPr="00190440">
        <w:rPr>
          <w:rStyle w:val="tlid-translation"/>
          <w:b/>
        </w:rPr>
        <w:t>added</w:t>
      </w:r>
      <w:r>
        <w:rPr>
          <w:rStyle w:val="tlid-translation"/>
        </w:rPr>
        <w:t xml:space="preserve"> to the </w:t>
      </w:r>
      <w:r w:rsidRPr="00190440">
        <w:rPr>
          <w:rStyle w:val="tlid-translation"/>
          <w:b/>
        </w:rPr>
        <w:t>total number of points</w:t>
      </w:r>
      <w:r>
        <w:rPr>
          <w:rStyle w:val="tlid-translation"/>
        </w:rPr>
        <w:t xml:space="preserve"> of the current player</w:t>
      </w:r>
      <w:r>
        <w:rPr>
          <w:rStyle w:val="tlid-translation"/>
          <w:lang w:val="bg-BG"/>
        </w:rPr>
        <w:t>.</w:t>
      </w:r>
    </w:p>
    <w:p w:rsidR="00190440" w:rsidRDefault="00190440" w:rsidP="00B40D16">
      <w:pPr>
        <w:rPr>
          <w:noProof/>
          <w:lang w:val="bg-BG"/>
        </w:rPr>
      </w:pPr>
      <w:r w:rsidRPr="00190440">
        <w:rPr>
          <w:rStyle w:val="tlid-translation"/>
          <w:b/>
        </w:rPr>
        <w:t>The outermost layer</w:t>
      </w:r>
      <w:r>
        <w:rPr>
          <w:rStyle w:val="tlid-translation"/>
        </w:rPr>
        <w:t xml:space="preserve"> is the </w:t>
      </w:r>
      <w:r w:rsidRPr="00190440">
        <w:rPr>
          <w:rStyle w:val="tlid-translation"/>
          <w:b/>
        </w:rPr>
        <w:t>first one</w:t>
      </w:r>
      <w:r>
        <w:rPr>
          <w:rStyle w:val="tlid-translation"/>
          <w:lang w:val="bg-BG"/>
        </w:rPr>
        <w:t xml:space="preserve"> </w:t>
      </w:r>
      <w:r>
        <w:rPr>
          <w:rStyle w:val="tlid-translation"/>
        </w:rPr>
        <w:t xml:space="preserve">and gives </w:t>
      </w:r>
      <w:r w:rsidRPr="00190440">
        <w:rPr>
          <w:rStyle w:val="tlid-translation"/>
          <w:b/>
        </w:rPr>
        <w:t>the least points</w:t>
      </w:r>
      <w:r>
        <w:rPr>
          <w:rStyle w:val="tlid-translation"/>
        </w:rPr>
        <w:t xml:space="preserve">, and the one in </w:t>
      </w:r>
      <w:r w:rsidRPr="00190440">
        <w:rPr>
          <w:rStyle w:val="tlid-translation"/>
          <w:b/>
        </w:rPr>
        <w:t>the middle</w:t>
      </w:r>
      <w:r>
        <w:rPr>
          <w:rStyle w:val="tlid-translation"/>
        </w:rPr>
        <w:t xml:space="preserve"> is the </w:t>
      </w:r>
      <w:r w:rsidRPr="00190440">
        <w:rPr>
          <w:rStyle w:val="tlid-translation"/>
          <w:b/>
        </w:rPr>
        <w:t>last one</w:t>
      </w:r>
      <w:r>
        <w:rPr>
          <w:rStyle w:val="10"/>
          <w:lang w:val="bg-BG"/>
        </w:rPr>
        <w:t xml:space="preserve"> </w:t>
      </w:r>
      <w:r>
        <w:rPr>
          <w:rStyle w:val="tlid-translation"/>
        </w:rPr>
        <w:t xml:space="preserve">which gives the </w:t>
      </w:r>
      <w:r w:rsidRPr="00190440">
        <w:rPr>
          <w:rStyle w:val="tlid-translation"/>
          <w:b/>
        </w:rPr>
        <w:t>highest number of points</w:t>
      </w:r>
      <w:r>
        <w:rPr>
          <w:noProof/>
          <w:lang w:val="bg-BG"/>
        </w:rPr>
        <w:t>.</w:t>
      </w:r>
    </w:p>
    <w:p w:rsidR="0077312A" w:rsidRDefault="00190440" w:rsidP="00B40D16">
      <w:pPr>
        <w:rPr>
          <w:rStyle w:val="tlid-translation"/>
          <w:lang w:val="bg-BG"/>
        </w:rPr>
      </w:pPr>
      <w:r>
        <w:rPr>
          <w:rStyle w:val="tlid-translation"/>
        </w:rPr>
        <w:t xml:space="preserve">Players are </w:t>
      </w:r>
      <w:r w:rsidRPr="00190440">
        <w:rPr>
          <w:rStyle w:val="tlid-translation"/>
          <w:b/>
        </w:rPr>
        <w:t xml:space="preserve">alternating </w:t>
      </w:r>
      <w:r>
        <w:rPr>
          <w:rStyle w:val="tlid-translation"/>
        </w:rPr>
        <w:t xml:space="preserve">and each time they have </w:t>
      </w:r>
      <w:r w:rsidRPr="00190440">
        <w:rPr>
          <w:rStyle w:val="tlid-translation"/>
          <w:b/>
        </w:rPr>
        <w:t>only one</w:t>
      </w:r>
      <w:r>
        <w:rPr>
          <w:rStyle w:val="tlid-translation"/>
        </w:rPr>
        <w:t xml:space="preserve"> shooting option.</w:t>
      </w:r>
      <w:r>
        <w:rPr>
          <w:rStyle w:val="tlid-translation"/>
          <w:lang w:val="bg-BG"/>
        </w:rPr>
        <w:t xml:space="preserve"> </w:t>
      </w:r>
      <w:r w:rsidR="0077312A" w:rsidRPr="00D04187">
        <w:rPr>
          <w:rStyle w:val="tlid-translation"/>
          <w:b/>
        </w:rPr>
        <w:t>During each turn</w:t>
      </w:r>
      <w:r w:rsidR="0077312A">
        <w:rPr>
          <w:rStyle w:val="tlid-translation"/>
        </w:rPr>
        <w:t xml:space="preserve"> it should be </w:t>
      </w:r>
      <w:r w:rsidR="0077312A" w:rsidRPr="00D04187">
        <w:rPr>
          <w:rStyle w:val="tlid-translation"/>
          <w:b/>
        </w:rPr>
        <w:t>clear</w:t>
      </w:r>
      <w:r w:rsidR="0077312A">
        <w:rPr>
          <w:rStyle w:val="tlid-translation"/>
        </w:rPr>
        <w:t xml:space="preserve"> </w:t>
      </w:r>
      <w:r w:rsidR="0077312A" w:rsidRPr="00D04187">
        <w:rPr>
          <w:rStyle w:val="tlid-translation"/>
          <w:b/>
        </w:rPr>
        <w:t>which</w:t>
      </w:r>
      <w:r w:rsidR="0077312A">
        <w:rPr>
          <w:rStyle w:val="tlid-translation"/>
        </w:rPr>
        <w:t xml:space="preserve"> of the two players </w:t>
      </w:r>
      <w:r w:rsidR="0077312A" w:rsidRPr="00D04187">
        <w:rPr>
          <w:rStyle w:val="tlid-translation"/>
          <w:b/>
        </w:rPr>
        <w:t>is in turn</w:t>
      </w:r>
      <w:r w:rsidR="0077312A">
        <w:rPr>
          <w:rStyle w:val="tlid-translation"/>
        </w:rPr>
        <w:t xml:space="preserve"> and who </w:t>
      </w:r>
      <w:r w:rsidR="0077312A" w:rsidRPr="00D04187">
        <w:rPr>
          <w:rStyle w:val="tlid-translation"/>
          <w:b/>
        </w:rPr>
        <w:t>is</w:t>
      </w:r>
      <w:r w:rsidR="0077312A">
        <w:rPr>
          <w:rStyle w:val="tlid-translation"/>
        </w:rPr>
        <w:t xml:space="preserve"> </w:t>
      </w:r>
      <w:r w:rsidR="0077312A" w:rsidRPr="00D04187">
        <w:rPr>
          <w:rStyle w:val="tlid-translation"/>
          <w:b/>
        </w:rPr>
        <w:t>after</w:t>
      </w:r>
      <w:r w:rsidR="0077312A">
        <w:rPr>
          <w:rStyle w:val="tlid-translation"/>
        </w:rPr>
        <w:t>.</w:t>
      </w:r>
    </w:p>
    <w:p w:rsidR="0077312A" w:rsidRDefault="0077312A" w:rsidP="00B40D16">
      <w:pPr>
        <w:rPr>
          <w:rStyle w:val="tlid-translation"/>
        </w:rPr>
      </w:pPr>
      <w:r>
        <w:rPr>
          <w:rStyle w:val="tlid-translation"/>
        </w:rPr>
        <w:t xml:space="preserve">Also, as mentioned above, </w:t>
      </w:r>
      <w:r w:rsidRPr="0077312A">
        <w:rPr>
          <w:rStyle w:val="tlid-translation"/>
          <w:b/>
        </w:rPr>
        <w:t>the total number of points</w:t>
      </w:r>
      <w:r>
        <w:rPr>
          <w:rStyle w:val="tlid-translation"/>
        </w:rPr>
        <w:t xml:space="preserve"> </w:t>
      </w:r>
      <w:r w:rsidRPr="0077312A">
        <w:rPr>
          <w:rStyle w:val="tlid-translation"/>
          <w:b/>
        </w:rPr>
        <w:t>for both players should be monitored</w:t>
      </w:r>
      <w:r>
        <w:rPr>
          <w:rStyle w:val="tlid-translation"/>
          <w:lang w:val="bg-BG"/>
        </w:rPr>
        <w:t xml:space="preserve">, </w:t>
      </w:r>
      <w:r w:rsidRPr="006B1B28">
        <w:rPr>
          <w:rStyle w:val="tlid-translation"/>
          <w:b/>
        </w:rPr>
        <w:t>after each turn</w:t>
      </w:r>
      <w:r>
        <w:rPr>
          <w:rStyle w:val="tlid-translation"/>
        </w:rPr>
        <w:t xml:space="preserve"> you should </w:t>
      </w:r>
      <w:r w:rsidRPr="006B1B28">
        <w:rPr>
          <w:rStyle w:val="tlid-translation"/>
          <w:b/>
        </w:rPr>
        <w:t>add</w:t>
      </w:r>
      <w:r>
        <w:rPr>
          <w:rStyle w:val="tlid-translation"/>
        </w:rPr>
        <w:t xml:space="preserve"> the </w:t>
      </w:r>
      <w:r w:rsidRPr="006B1B28">
        <w:rPr>
          <w:rStyle w:val="tlid-translation"/>
          <w:b/>
        </w:rPr>
        <w:t>points</w:t>
      </w:r>
      <w:r>
        <w:rPr>
          <w:rStyle w:val="tlid-translation"/>
        </w:rPr>
        <w:t xml:space="preserve"> from </w:t>
      </w:r>
      <w:r w:rsidRPr="006B1B28">
        <w:rPr>
          <w:rStyle w:val="tlid-translation"/>
          <w:b/>
        </w:rPr>
        <w:t>the hit layer</w:t>
      </w:r>
      <w:r>
        <w:rPr>
          <w:rStyle w:val="tlid-translation"/>
        </w:rPr>
        <w:t xml:space="preserve">. </w:t>
      </w:r>
    </w:p>
    <w:p w:rsidR="00DE7597" w:rsidRDefault="0077312A" w:rsidP="00B40D16">
      <w:pPr>
        <w:rPr>
          <w:b/>
          <w:i/>
          <w:noProof/>
          <w:u w:val="single"/>
        </w:rPr>
      </w:pPr>
      <w:r w:rsidRPr="006B1B28">
        <w:rPr>
          <w:rStyle w:val="tlid-translation"/>
          <w:b/>
        </w:rPr>
        <w:t>The points</w:t>
      </w:r>
      <w:r>
        <w:rPr>
          <w:rStyle w:val="tlid-translation"/>
        </w:rPr>
        <w:t xml:space="preserve"> for </w:t>
      </w:r>
      <w:r w:rsidRPr="006B1B28">
        <w:rPr>
          <w:rStyle w:val="tlid-translation"/>
          <w:b/>
        </w:rPr>
        <w:t>each of the layers</w:t>
      </w:r>
      <w:r>
        <w:rPr>
          <w:rStyle w:val="tlid-translation"/>
        </w:rPr>
        <w:t xml:space="preserve"> can be seen from the </w:t>
      </w:r>
      <w:r w:rsidR="006B1B28" w:rsidRPr="006B1B28">
        <w:rPr>
          <w:rStyle w:val="tlid-translation"/>
          <w:b/>
        </w:rPr>
        <w:t>scoreboard</w:t>
      </w:r>
      <w:r>
        <w:rPr>
          <w:rStyle w:val="tlid-translation"/>
        </w:rPr>
        <w:t>.</w:t>
      </w:r>
      <w:r w:rsidR="006B1B28">
        <w:rPr>
          <w:rStyle w:val="tlid-translation"/>
          <w:lang w:val="bg-BG"/>
        </w:rPr>
        <w:t xml:space="preserve"> </w:t>
      </w:r>
      <w:r w:rsidR="006B1B28">
        <w:rPr>
          <w:rStyle w:val="tlid-translation"/>
        </w:rPr>
        <w:t>The information about each of the layers and the points is given in ascending order by color</w:t>
      </w:r>
      <w:r w:rsidR="006B1B28">
        <w:rPr>
          <w:rStyle w:val="tlid-translation"/>
          <w:lang w:val="bg-BG"/>
        </w:rPr>
        <w:t xml:space="preserve">. </w:t>
      </w:r>
      <w:r w:rsidR="006B1B28">
        <w:rPr>
          <w:rStyle w:val="tlid-translation"/>
        </w:rPr>
        <w:t>The first one is the first layer, the last one is the middle layer.</w:t>
      </w:r>
      <w:r w:rsidR="006B1B28">
        <w:rPr>
          <w:rStyle w:val="tlid-translation"/>
        </w:rPr>
        <w:br/>
      </w:r>
      <w:r w:rsidR="006B1B28" w:rsidRPr="006B1B28">
        <w:rPr>
          <w:rStyle w:val="tlid-translation"/>
          <w:b/>
          <w:u w:val="single"/>
        </w:rPr>
        <w:t>Keep in mind that</w:t>
      </w:r>
      <w:r w:rsidR="006B1B28">
        <w:rPr>
          <w:rStyle w:val="tlid-translation"/>
        </w:rPr>
        <w:t xml:space="preserve"> every test will have </w:t>
      </w:r>
      <w:r w:rsidR="006B1B28" w:rsidRPr="006B1B28">
        <w:rPr>
          <w:rStyle w:val="tlid-translation"/>
          <w:b/>
        </w:rPr>
        <w:t>six layers</w:t>
      </w:r>
      <w:r w:rsidR="006B1B28">
        <w:rPr>
          <w:rStyle w:val="tlid-translation"/>
        </w:rPr>
        <w:t xml:space="preserve"> </w:t>
      </w:r>
      <w:r w:rsidR="006B1B28" w:rsidRPr="006B1B28">
        <w:rPr>
          <w:rStyle w:val="tlid-translation"/>
          <w:b/>
        </w:rPr>
        <w:t>with the same sequence of colors</w:t>
      </w:r>
      <w:r w:rsidR="006B1B28">
        <w:rPr>
          <w:rStyle w:val="tlid-translation"/>
          <w:lang w:val="bg-BG"/>
        </w:rPr>
        <w:t xml:space="preserve"> (</w:t>
      </w:r>
      <w:r w:rsidR="006B1B28">
        <w:rPr>
          <w:rStyle w:val="tlid-translation"/>
        </w:rPr>
        <w:t>green, yellow, orange, red, purple, blue</w:t>
      </w:r>
      <w:r w:rsidR="006B1B28">
        <w:rPr>
          <w:rStyle w:val="tlid-translation"/>
          <w:lang w:val="bg-BG"/>
        </w:rPr>
        <w:t>)</w:t>
      </w:r>
      <w:r w:rsidR="006B1B28">
        <w:rPr>
          <w:rStyle w:val="tlid-translation"/>
        </w:rPr>
        <w:t>, as shown below in the examples and in the skeleton itself</w:t>
      </w:r>
      <w:r w:rsidR="006B1B28">
        <w:rPr>
          <w:rStyle w:val="tlid-translation"/>
          <w:lang w:val="bg-BG"/>
        </w:rPr>
        <w:t xml:space="preserve">, </w:t>
      </w:r>
      <w:r w:rsidR="006B1B28" w:rsidRPr="006B1B28">
        <w:rPr>
          <w:rStyle w:val="tlid-translation"/>
          <w:b/>
        </w:rPr>
        <w:t>BUT</w:t>
      </w:r>
      <w:r w:rsidR="006B1B28">
        <w:rPr>
          <w:noProof/>
        </w:rPr>
        <w:t xml:space="preserve"> </w:t>
      </w:r>
      <w:r w:rsidR="006B1B28" w:rsidRPr="006B1B28">
        <w:rPr>
          <w:b/>
          <w:i/>
          <w:noProof/>
          <w:u w:val="single"/>
        </w:rPr>
        <w:t>the value of the points in each layer (color) will be different!</w:t>
      </w:r>
    </w:p>
    <w:p w:rsidR="00DE7597" w:rsidRDefault="006B1B28" w:rsidP="00B40D16">
      <w:pPr>
        <w:rPr>
          <w:rStyle w:val="tlid-translation"/>
          <w:b/>
          <w:lang w:val="bg-BG"/>
        </w:rPr>
      </w:pPr>
      <w:r>
        <w:rPr>
          <w:i/>
          <w:noProof/>
          <w:u w:val="single"/>
        </w:rPr>
        <w:br/>
      </w:r>
      <w:r w:rsidRPr="00DE7597">
        <w:rPr>
          <w:b/>
          <w:noProof/>
        </w:rPr>
        <w:t xml:space="preserve">That means you need to </w:t>
      </w:r>
      <w:r w:rsidR="00DE7597" w:rsidRPr="00DE7597">
        <w:rPr>
          <w:b/>
          <w:noProof/>
        </w:rPr>
        <w:t>get the value of points for each layer (color)</w:t>
      </w:r>
      <w:r w:rsidR="00DE7597" w:rsidRPr="00DE7597">
        <w:rPr>
          <w:b/>
          <w:noProof/>
          <w:lang w:val="bg-BG"/>
        </w:rPr>
        <w:t xml:space="preserve"> </w:t>
      </w:r>
      <w:r w:rsidR="00DE7597" w:rsidRPr="00DE7597">
        <w:rPr>
          <w:rStyle w:val="tlid-translation"/>
          <w:b/>
        </w:rPr>
        <w:t>by accessing the item containing this information</w:t>
      </w:r>
      <w:r w:rsidR="00DE7597">
        <w:rPr>
          <w:rStyle w:val="tlid-translation"/>
          <w:lang w:val="bg-BG"/>
        </w:rPr>
        <w:t xml:space="preserve"> </w:t>
      </w:r>
      <w:r w:rsidR="00DE7597" w:rsidRPr="00DE7597">
        <w:rPr>
          <w:rStyle w:val="tlid-translation"/>
          <w:b/>
        </w:rPr>
        <w:t>but not to be taken literally / directly as a value from the example that is shown</w:t>
      </w:r>
      <w:r w:rsidR="00DE7597">
        <w:rPr>
          <w:rStyle w:val="tlid-translation"/>
          <w:b/>
          <w:lang w:val="bg-BG"/>
        </w:rPr>
        <w:t>.</w:t>
      </w:r>
    </w:p>
    <w:p w:rsidR="000F7C57" w:rsidRDefault="006B1B28" w:rsidP="00B40D16">
      <w:pPr>
        <w:rPr>
          <w:rStyle w:val="tlid-translation"/>
          <w:lang w:val="bg-BG"/>
        </w:rPr>
      </w:pPr>
      <w:r w:rsidRPr="006B1B28">
        <w:rPr>
          <w:b/>
          <w:i/>
          <w:noProof/>
          <w:u w:val="single"/>
        </w:rPr>
        <w:br/>
      </w:r>
      <w:r w:rsidR="00DE7597" w:rsidRPr="00DE7597">
        <w:rPr>
          <w:rStyle w:val="tlid-translation"/>
          <w:b/>
        </w:rPr>
        <w:t>The winner</w:t>
      </w:r>
      <w:r w:rsidR="00DE7597">
        <w:rPr>
          <w:rStyle w:val="tlid-translation"/>
        </w:rPr>
        <w:t xml:space="preserve"> is this player who </w:t>
      </w:r>
      <w:r w:rsidR="00DE7597" w:rsidRPr="00DE7597">
        <w:rPr>
          <w:rStyle w:val="tlid-translation"/>
          <w:b/>
        </w:rPr>
        <w:t>first gets 100 points</w:t>
      </w:r>
      <w:r w:rsidR="00DE7597">
        <w:rPr>
          <w:rStyle w:val="tlid-translation"/>
        </w:rPr>
        <w:t xml:space="preserve"> or </w:t>
      </w:r>
      <w:r w:rsidR="00DE7597" w:rsidRPr="00DE7597">
        <w:rPr>
          <w:rStyle w:val="tlid-translation"/>
          <w:b/>
        </w:rPr>
        <w:t>more</w:t>
      </w:r>
      <w:r w:rsidR="00DE7597">
        <w:rPr>
          <w:rStyle w:val="tlid-translation"/>
          <w:b/>
          <w:lang w:val="bg-BG"/>
        </w:rPr>
        <w:t xml:space="preserve">. </w:t>
      </w:r>
      <w:r w:rsidR="00DE7597" w:rsidRPr="00DE7597">
        <w:rPr>
          <w:rStyle w:val="tlid-translation"/>
          <w:b/>
        </w:rPr>
        <w:t>This means the end of the game</w:t>
      </w:r>
      <w:r w:rsidR="00DE7597">
        <w:rPr>
          <w:rStyle w:val="tlid-translation"/>
        </w:rPr>
        <w:t xml:space="preserve">, in which case the </w:t>
      </w:r>
      <w:r w:rsidR="00DE7597" w:rsidRPr="00DE7597">
        <w:rPr>
          <w:rStyle w:val="tlid-translation"/>
          <w:b/>
        </w:rPr>
        <w:t>dartboard must stop functioning</w:t>
      </w:r>
      <w:r w:rsidR="00DE7597">
        <w:rPr>
          <w:rStyle w:val="tlid-translation"/>
        </w:rPr>
        <w:t xml:space="preserve"> unless it is restarted. In other words, if either player makes 100 points or more, then if a given layer/color is scored, points </w:t>
      </w:r>
      <w:r w:rsidR="00DE7597" w:rsidRPr="00DE7597">
        <w:rPr>
          <w:rStyle w:val="tlid-translation"/>
          <w:b/>
        </w:rPr>
        <w:t>should not be scored</w:t>
      </w:r>
      <w:r w:rsidR="00DE7597">
        <w:rPr>
          <w:rStyle w:val="tlid-translation"/>
        </w:rPr>
        <w:t>.</w:t>
      </w:r>
    </w:p>
    <w:p w:rsidR="000F7C57" w:rsidRDefault="000F7C57" w:rsidP="00B40D16">
      <w:pPr>
        <w:rPr>
          <w:rStyle w:val="tlid-translation"/>
          <w:b/>
        </w:rPr>
      </w:pPr>
      <w:r w:rsidRPr="000F7C57">
        <w:rPr>
          <w:rStyle w:val="tlid-translation"/>
          <w:b/>
        </w:rPr>
        <w:t>It also needs to be clear which player has won!</w:t>
      </w:r>
    </w:p>
    <w:p w:rsidR="000F7C57" w:rsidRDefault="000F7C57" w:rsidP="00B40D16">
      <w:pPr>
        <w:rPr>
          <w:rStyle w:val="tlid-translation"/>
          <w:b/>
          <w:lang w:val="bg-BG"/>
        </w:rPr>
      </w:pPr>
      <w:r>
        <w:rPr>
          <w:rStyle w:val="tlid-translation"/>
        </w:rPr>
        <w:t xml:space="preserve">The players who played is </w:t>
      </w:r>
      <w:r w:rsidRPr="000F7C57">
        <w:rPr>
          <w:rStyle w:val="tlid-translation"/>
          <w:b/>
        </w:rPr>
        <w:t>Home</w:t>
      </w:r>
      <w:r>
        <w:rPr>
          <w:rStyle w:val="tlid-translation"/>
        </w:rPr>
        <w:t xml:space="preserve"> and </w:t>
      </w:r>
      <w:r w:rsidRPr="000F7C57">
        <w:rPr>
          <w:rStyle w:val="tlid-translation"/>
          <w:b/>
        </w:rPr>
        <w:t>Away</w:t>
      </w:r>
      <w:r w:rsidR="00054EB6">
        <w:rPr>
          <w:rStyle w:val="tlid-translation"/>
          <w:b/>
        </w:rPr>
        <w:t>.</w:t>
      </w:r>
    </w:p>
    <w:p w:rsidR="00706F3B" w:rsidRPr="00706F3B" w:rsidRDefault="000F7C57" w:rsidP="00B40D16">
      <w:pPr>
        <w:rPr>
          <w:rStyle w:val="tlid-translation"/>
          <w:u w:val="single"/>
        </w:rPr>
      </w:pPr>
      <w:r>
        <w:rPr>
          <w:rStyle w:val="tlid-translation"/>
          <w:u w:val="single"/>
        </w:rPr>
        <w:lastRenderedPageBreak/>
        <w:t>The game always starts with the Turn on Home</w:t>
      </w:r>
      <w:r w:rsidRPr="000F7C57">
        <w:rPr>
          <w:rStyle w:val="tlid-translation"/>
          <w:u w:val="single"/>
        </w:rPr>
        <w:t>.</w:t>
      </w:r>
    </w:p>
    <w:p w:rsidR="00706F3B" w:rsidRPr="00190440" w:rsidRDefault="00B40D16" w:rsidP="00DD15FC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0AB0F7A1" wp14:editId="42188B5E">
            <wp:extent cx="5074920" cy="2559147"/>
            <wp:effectExtent l="19050" t="19050" r="1143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1435" cy="256243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0D16" w:rsidRDefault="00517424" w:rsidP="00DD15FC">
      <w:pPr>
        <w:pStyle w:val="3"/>
      </w:pPr>
      <w:r w:rsidRPr="00517424">
        <w:t>Example</w:t>
      </w:r>
    </w:p>
    <w:p w:rsidR="00517424" w:rsidRDefault="00540BD3" w:rsidP="00517424">
      <w:pPr>
        <w:rPr>
          <w:b/>
        </w:rPr>
      </w:pPr>
      <w:r>
        <w:t>When we have this</w:t>
      </w:r>
      <w:r w:rsidR="00517424">
        <w:t xml:space="preserve"> </w:t>
      </w:r>
      <w:r w:rsidR="00517424" w:rsidRPr="00517424">
        <w:rPr>
          <w:b/>
        </w:rPr>
        <w:t>score legend</w:t>
      </w:r>
      <w:r w:rsidR="00517424">
        <w:rPr>
          <w:b/>
        </w:rPr>
        <w:t>:</w:t>
      </w:r>
    </w:p>
    <w:p w:rsidR="00517424" w:rsidRDefault="00517424" w:rsidP="00E6442F">
      <w:pPr>
        <w:spacing w:before="0" w:after="0"/>
      </w:pPr>
      <w:r>
        <w:t xml:space="preserve">First layer: Green -&gt; </w:t>
      </w:r>
      <w:r w:rsidRPr="00517424">
        <w:rPr>
          <w:b/>
        </w:rPr>
        <w:t>3</w:t>
      </w:r>
      <w:r>
        <w:t xml:space="preserve"> points</w:t>
      </w:r>
      <w:r>
        <w:br/>
        <w:t xml:space="preserve">Second layer: Yellow -&gt; </w:t>
      </w:r>
      <w:r w:rsidRPr="00517424">
        <w:rPr>
          <w:b/>
        </w:rPr>
        <w:t>5</w:t>
      </w:r>
      <w:r>
        <w:t xml:space="preserve"> points</w:t>
      </w:r>
      <w:r>
        <w:br/>
        <w:t xml:space="preserve">Third layer: Orange -&gt; </w:t>
      </w:r>
      <w:r w:rsidRPr="00517424">
        <w:rPr>
          <w:b/>
        </w:rPr>
        <w:t>7</w:t>
      </w:r>
      <w:r>
        <w:t xml:space="preserve"> points</w:t>
      </w:r>
      <w:r>
        <w:br/>
        <w:t xml:space="preserve">Fourth layer: Red -&gt; </w:t>
      </w:r>
      <w:r w:rsidRPr="00517424">
        <w:rPr>
          <w:b/>
        </w:rPr>
        <w:t>11</w:t>
      </w:r>
      <w:r>
        <w:t xml:space="preserve"> points</w:t>
      </w:r>
      <w:r>
        <w:br/>
        <w:t xml:space="preserve">Fifth layer: Purple: -&gt; </w:t>
      </w:r>
      <w:r w:rsidRPr="00517424">
        <w:rPr>
          <w:b/>
        </w:rPr>
        <w:t>13</w:t>
      </w:r>
      <w:r>
        <w:t xml:space="preserve"> points</w:t>
      </w:r>
      <w:r>
        <w:br/>
        <w:t xml:space="preserve">Sixth layer: Blue - &gt; </w:t>
      </w:r>
      <w:r w:rsidRPr="00517424">
        <w:rPr>
          <w:b/>
        </w:rPr>
        <w:t>15</w:t>
      </w:r>
      <w:r>
        <w:t xml:space="preserve"> points</w:t>
      </w:r>
    </w:p>
    <w:p w:rsidR="00517424" w:rsidRDefault="00540BD3" w:rsidP="00E6442F">
      <w:pPr>
        <w:spacing w:before="0" w:after="0"/>
      </w:pPr>
      <w:r>
        <w:t xml:space="preserve">And </w:t>
      </w:r>
      <w:r w:rsidR="00517424">
        <w:t>for instance if the current player (</w:t>
      </w:r>
      <w:r w:rsidR="00517424" w:rsidRPr="00517424">
        <w:rPr>
          <w:b/>
        </w:rPr>
        <w:t>Home</w:t>
      </w:r>
      <w:r w:rsidR="00517424">
        <w:t xml:space="preserve">) hit the </w:t>
      </w:r>
      <w:r w:rsidR="00517424" w:rsidRPr="00517424">
        <w:rPr>
          <w:b/>
        </w:rPr>
        <w:t>yellow layer</w:t>
      </w:r>
      <w:r w:rsidR="00517424">
        <w:t>, the expected result must be:</w:t>
      </w:r>
    </w:p>
    <w:p w:rsidR="00517424" w:rsidRDefault="00517424" w:rsidP="00E6442F">
      <w:pPr>
        <w:spacing w:before="0" w:after="0"/>
      </w:pPr>
      <w:r w:rsidRPr="00517424">
        <w:rPr>
          <w:b/>
        </w:rPr>
        <w:t>The scores</w:t>
      </w:r>
      <w:r>
        <w:t xml:space="preserve"> for the </w:t>
      </w:r>
      <w:r w:rsidRPr="00517424">
        <w:rPr>
          <w:b/>
        </w:rPr>
        <w:t>hit layer</w:t>
      </w:r>
      <w:r>
        <w:t xml:space="preserve"> must </w:t>
      </w:r>
      <w:r w:rsidRPr="00517424">
        <w:rPr>
          <w:b/>
        </w:rPr>
        <w:t>added</w:t>
      </w:r>
      <w:r>
        <w:t xml:space="preserve"> to the </w:t>
      </w:r>
      <w:r w:rsidRPr="00517424">
        <w:rPr>
          <w:b/>
        </w:rPr>
        <w:t>total number of points</w:t>
      </w:r>
      <w:r w:rsidR="00540BD3">
        <w:t xml:space="preserve"> on that player and the two players must be </w:t>
      </w:r>
      <w:r w:rsidR="00540BD3" w:rsidRPr="00540BD3">
        <w:rPr>
          <w:b/>
        </w:rPr>
        <w:t>switched</w:t>
      </w:r>
      <w:r w:rsidR="00540BD3">
        <w:t xml:space="preserve"> (</w:t>
      </w:r>
      <w:r w:rsidR="00540BD3" w:rsidRPr="00540BD3">
        <w:rPr>
          <w:b/>
        </w:rPr>
        <w:t>Turn on Away</w:t>
      </w:r>
      <w:r w:rsidR="00540BD3">
        <w:t xml:space="preserve">, </w:t>
      </w:r>
      <w:r w:rsidR="00540BD3" w:rsidRPr="00540BD3">
        <w:rPr>
          <w:b/>
        </w:rPr>
        <w:t>Next is Home</w:t>
      </w:r>
      <w:r w:rsidR="00540BD3">
        <w:t>)</w:t>
      </w:r>
    </w:p>
    <w:p w:rsidR="00540BD3" w:rsidRDefault="00540BD3" w:rsidP="00DD15FC">
      <w:pPr>
        <w:jc w:val="center"/>
      </w:pPr>
      <w:r>
        <w:rPr>
          <w:noProof/>
        </w:rPr>
        <w:drawing>
          <wp:inline distT="0" distB="0" distL="0" distR="0" wp14:anchorId="4AC426A6" wp14:editId="6C13AFF4">
            <wp:extent cx="4876800" cy="2479561"/>
            <wp:effectExtent l="19050" t="19050" r="19050" b="165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4761" cy="249377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40BD3" w:rsidRDefault="00540BD3" w:rsidP="00517424">
      <w:r>
        <w:lastRenderedPageBreak/>
        <w:t>Now, if the current player (</w:t>
      </w:r>
      <w:r w:rsidRPr="00540BD3">
        <w:rPr>
          <w:b/>
        </w:rPr>
        <w:t>Away</w:t>
      </w:r>
      <w:r>
        <w:t xml:space="preserve">) hit the </w:t>
      </w:r>
      <w:r w:rsidRPr="00540BD3">
        <w:rPr>
          <w:b/>
        </w:rPr>
        <w:t>red layer</w:t>
      </w:r>
      <w:r>
        <w:t>, the expected result must be:</w:t>
      </w:r>
    </w:p>
    <w:p w:rsidR="00540BD3" w:rsidRDefault="00540BD3" w:rsidP="00517424">
      <w:pPr>
        <w:rPr>
          <w:b/>
        </w:rPr>
      </w:pPr>
      <w:r>
        <w:t xml:space="preserve">The </w:t>
      </w:r>
      <w:r>
        <w:rPr>
          <w:b/>
        </w:rPr>
        <w:t xml:space="preserve">points of the Away </w:t>
      </w:r>
      <w:r>
        <w:t xml:space="preserve">should be </w:t>
      </w:r>
      <w:r>
        <w:rPr>
          <w:b/>
        </w:rPr>
        <w:t>9 and the turn has to passed to the "Home":</w:t>
      </w:r>
    </w:p>
    <w:p w:rsidR="00540BD3" w:rsidRPr="00DD15FC" w:rsidRDefault="00540BD3" w:rsidP="00DD15FC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1ACEC806" wp14:editId="62D888BA">
            <wp:extent cx="4792980" cy="2410316"/>
            <wp:effectExtent l="19050" t="19050" r="26670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9133" cy="24134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40BD3" w:rsidRPr="001037B0" w:rsidRDefault="001037B0" w:rsidP="00517424">
      <w:pPr>
        <w:rPr>
          <w:sz w:val="28"/>
          <w:u w:val="single"/>
        </w:rPr>
      </w:pPr>
      <w:r>
        <w:rPr>
          <w:sz w:val="28"/>
          <w:u w:val="single"/>
        </w:rPr>
        <w:t xml:space="preserve">An example of what is expected to happen if a player is </w:t>
      </w:r>
      <w:r w:rsidRPr="001037B0">
        <w:rPr>
          <w:b/>
          <w:sz w:val="28"/>
          <w:u w:val="single"/>
        </w:rPr>
        <w:t>victorious</w:t>
      </w:r>
      <w:r w:rsidR="00540BD3" w:rsidRPr="001037B0">
        <w:rPr>
          <w:sz w:val="28"/>
          <w:u w:val="single"/>
        </w:rPr>
        <w:t>:</w:t>
      </w:r>
    </w:p>
    <w:p w:rsidR="00540BD3" w:rsidRDefault="00540BD3" w:rsidP="00517424">
      <w:pPr>
        <w:rPr>
          <w:b/>
        </w:rPr>
      </w:pPr>
      <w:r>
        <w:t xml:space="preserve">If we had the current </w:t>
      </w:r>
      <w:r w:rsidRPr="00540BD3">
        <w:rPr>
          <w:b/>
        </w:rPr>
        <w:t>score legend:</w:t>
      </w:r>
    </w:p>
    <w:p w:rsidR="00540BD3" w:rsidRDefault="00540BD3" w:rsidP="00517424">
      <w:r>
        <w:t xml:space="preserve">First layer: Green -&gt; </w:t>
      </w:r>
      <w:r>
        <w:rPr>
          <w:b/>
        </w:rPr>
        <w:t>10</w:t>
      </w:r>
      <w:r>
        <w:t xml:space="preserve"> points</w:t>
      </w:r>
      <w:r>
        <w:br/>
        <w:t xml:space="preserve">Second layer: Yellow -&gt; </w:t>
      </w:r>
      <w:r>
        <w:rPr>
          <w:b/>
        </w:rPr>
        <w:t>20</w:t>
      </w:r>
      <w:r>
        <w:t xml:space="preserve"> points</w:t>
      </w:r>
      <w:r>
        <w:br/>
        <w:t xml:space="preserve">Third layer: Orange -&gt; </w:t>
      </w:r>
      <w:r>
        <w:rPr>
          <w:b/>
        </w:rPr>
        <w:t>30</w:t>
      </w:r>
      <w:r>
        <w:t xml:space="preserve"> points</w:t>
      </w:r>
      <w:r>
        <w:br/>
        <w:t xml:space="preserve">Fourth layer: Red -&gt; </w:t>
      </w:r>
      <w:r>
        <w:rPr>
          <w:b/>
        </w:rPr>
        <w:t>40</w:t>
      </w:r>
      <w:r>
        <w:t xml:space="preserve"> points</w:t>
      </w:r>
      <w:r>
        <w:br/>
        <w:t xml:space="preserve">Fifth layer: Purple: -&gt; </w:t>
      </w:r>
      <w:r>
        <w:rPr>
          <w:b/>
        </w:rPr>
        <w:t>50</w:t>
      </w:r>
      <w:r>
        <w:t xml:space="preserve"> points</w:t>
      </w:r>
      <w:r>
        <w:br/>
        <w:t xml:space="preserve">Sixth layer: Blue - &gt; </w:t>
      </w:r>
      <w:r>
        <w:rPr>
          <w:b/>
        </w:rPr>
        <w:t>70</w:t>
      </w:r>
      <w:r>
        <w:t xml:space="preserve"> points</w:t>
      </w:r>
    </w:p>
    <w:p w:rsidR="00540BD3" w:rsidRDefault="00540BD3" w:rsidP="00DD15FC">
      <w:pPr>
        <w:jc w:val="center"/>
      </w:pPr>
      <w:r>
        <w:rPr>
          <w:noProof/>
        </w:rPr>
        <w:drawing>
          <wp:inline distT="0" distB="0" distL="0" distR="0" wp14:anchorId="686E2FF0" wp14:editId="7F852CB6">
            <wp:extent cx="5074920" cy="2565654"/>
            <wp:effectExtent l="19050" t="19050" r="11430" b="254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3730" cy="257516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0D70" w:rsidRDefault="001037B0" w:rsidP="001037B0">
      <w:r>
        <w:t>I</w:t>
      </w:r>
      <w:r w:rsidRPr="001037B0">
        <w:t xml:space="preserve">n this scenario, if </w:t>
      </w:r>
      <w:r w:rsidRPr="001037B0">
        <w:rPr>
          <w:b/>
        </w:rPr>
        <w:t>each player</w:t>
      </w:r>
      <w:r w:rsidRPr="001037B0">
        <w:t xml:space="preserve"> </w:t>
      </w:r>
      <w:r w:rsidRPr="001037B0">
        <w:rPr>
          <w:b/>
        </w:rPr>
        <w:t>has made 3 shots</w:t>
      </w:r>
      <w:r>
        <w:t xml:space="preserve"> </w:t>
      </w:r>
      <w:r w:rsidRPr="001037B0">
        <w:t xml:space="preserve">with shots </w:t>
      </w:r>
      <w:r w:rsidRPr="001037B0">
        <w:rPr>
          <w:b/>
        </w:rPr>
        <w:t>being better</w:t>
      </w:r>
      <w:r w:rsidRPr="001037B0">
        <w:t xml:space="preserve"> than the </w:t>
      </w:r>
      <w:r w:rsidRPr="001037B0">
        <w:rPr>
          <w:b/>
        </w:rPr>
        <w:t>previous</w:t>
      </w:r>
      <w:r w:rsidRPr="001037B0">
        <w:t xml:space="preserve"> </w:t>
      </w:r>
      <w:r w:rsidRPr="001037B0">
        <w:rPr>
          <w:b/>
        </w:rPr>
        <w:t>one</w:t>
      </w:r>
      <w:r w:rsidRPr="001037B0">
        <w:t xml:space="preserve"> with the </w:t>
      </w:r>
      <w:r w:rsidRPr="001037B0">
        <w:rPr>
          <w:b/>
        </w:rPr>
        <w:t>other player</w:t>
      </w:r>
      <w:r>
        <w:t>:</w:t>
      </w:r>
    </w:p>
    <w:p w:rsidR="000B0D70" w:rsidRDefault="000B0D70" w:rsidP="001037B0">
      <w:r>
        <w:lastRenderedPageBreak/>
        <w:t>A hit history led to the final result below:</w:t>
      </w:r>
    </w:p>
    <w:p w:rsidR="000B0D70" w:rsidRDefault="000B0D70" w:rsidP="001037B0">
      <w:r>
        <w:t xml:space="preserve">Home hit </w:t>
      </w:r>
      <w:r w:rsidRPr="000B0D70">
        <w:rPr>
          <w:b/>
        </w:rPr>
        <w:t>first layer</w:t>
      </w:r>
      <w:r>
        <w:t xml:space="preserve"> -&gt; Home 10, Away 0</w:t>
      </w:r>
      <w:r>
        <w:br/>
        <w:t xml:space="preserve">Away hit the </w:t>
      </w:r>
      <w:r w:rsidRPr="000B0D70">
        <w:rPr>
          <w:b/>
        </w:rPr>
        <w:t>second layer</w:t>
      </w:r>
      <w:r>
        <w:t xml:space="preserve"> -&gt; Home 10, Away 20</w:t>
      </w:r>
      <w:r>
        <w:br/>
        <w:t xml:space="preserve">Home hit the </w:t>
      </w:r>
      <w:r w:rsidRPr="000B0D70">
        <w:rPr>
          <w:b/>
        </w:rPr>
        <w:t>third layer</w:t>
      </w:r>
      <w:r>
        <w:t xml:space="preserve"> -&gt; Home 40, Away 20</w:t>
      </w:r>
      <w:r>
        <w:br/>
        <w:t xml:space="preserve">Away hit the </w:t>
      </w:r>
      <w:r w:rsidRPr="000B0D70">
        <w:rPr>
          <w:b/>
        </w:rPr>
        <w:t>fourth layer</w:t>
      </w:r>
      <w:r>
        <w:t xml:space="preserve"> -&gt; Home 40, Away 60</w:t>
      </w:r>
      <w:r>
        <w:br/>
        <w:t xml:space="preserve">Home hit the </w:t>
      </w:r>
      <w:r w:rsidRPr="000B0D70">
        <w:rPr>
          <w:b/>
        </w:rPr>
        <w:t>fifth layer</w:t>
      </w:r>
      <w:r>
        <w:t xml:space="preserve"> -&gt; Home 90, Away 60</w:t>
      </w:r>
      <w:r>
        <w:br/>
        <w:t xml:space="preserve">The lasts shot to the board is from </w:t>
      </w:r>
      <w:r w:rsidRPr="000B0D70">
        <w:rPr>
          <w:b/>
        </w:rPr>
        <w:t>Awa</w:t>
      </w:r>
      <w:r>
        <w:t xml:space="preserve">y, he hit </w:t>
      </w:r>
      <w:r w:rsidRPr="000B0D70">
        <w:rPr>
          <w:b/>
        </w:rPr>
        <w:t>the sixth layer</w:t>
      </w:r>
      <w:r>
        <w:t xml:space="preserve"> (the blue one) and he gets the max points which is </w:t>
      </w:r>
      <w:r w:rsidRPr="000B0D70">
        <w:rPr>
          <w:b/>
        </w:rPr>
        <w:t>70</w:t>
      </w:r>
      <w:r>
        <w:t>.</w:t>
      </w:r>
    </w:p>
    <w:p w:rsidR="000B0D70" w:rsidRPr="000B0D70" w:rsidRDefault="000B0D70" w:rsidP="001037B0">
      <w:pPr>
        <w:rPr>
          <w:lang w:val="bg-BG"/>
        </w:rPr>
      </w:pPr>
      <w:r w:rsidRPr="000B0D70">
        <w:rPr>
          <w:b/>
        </w:rPr>
        <w:t>The final result</w:t>
      </w:r>
      <w:r>
        <w:t xml:space="preserve"> </w:t>
      </w:r>
      <w:r w:rsidRPr="000B0D70">
        <w:t>is</w:t>
      </w:r>
      <w:r w:rsidRPr="000B0D70">
        <w:rPr>
          <w:u w:val="single"/>
        </w:rPr>
        <w:t xml:space="preserve"> Home 90 vs Away 130</w:t>
      </w:r>
      <w:r>
        <w:t xml:space="preserve">, which means </w:t>
      </w:r>
      <w:r w:rsidRPr="000B0D70">
        <w:rPr>
          <w:b/>
        </w:rPr>
        <w:t>Away</w:t>
      </w:r>
      <w:r>
        <w:t xml:space="preserve"> </w:t>
      </w:r>
      <w:r w:rsidRPr="000B0D70">
        <w:rPr>
          <w:b/>
        </w:rPr>
        <w:t>is the winner!</w:t>
      </w:r>
      <w:r>
        <w:t xml:space="preserve"> </w:t>
      </w:r>
    </w:p>
    <w:p w:rsidR="001B6EDB" w:rsidRDefault="001037B0" w:rsidP="00E6442F">
      <w:pPr>
        <w:jc w:val="center"/>
      </w:pPr>
      <w:r>
        <w:rPr>
          <w:noProof/>
        </w:rPr>
        <w:drawing>
          <wp:inline distT="0" distB="0" distL="0" distR="0" wp14:anchorId="58E94C2C" wp14:editId="031F54BA">
            <wp:extent cx="5113020" cy="2584916"/>
            <wp:effectExtent l="19050" t="19050" r="11430" b="254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9584" cy="258823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442F" w:rsidRDefault="00E6442F" w:rsidP="00E6442F">
      <w:pPr>
        <w:jc w:val="center"/>
      </w:pPr>
    </w:p>
    <w:p w:rsidR="00E6442F" w:rsidRDefault="00E6442F" w:rsidP="00E6442F">
      <w:pPr>
        <w:jc w:val="center"/>
      </w:pPr>
    </w:p>
    <w:p w:rsidR="00E6442F" w:rsidRDefault="00E6442F" w:rsidP="00E6442F">
      <w:pPr>
        <w:jc w:val="center"/>
      </w:pPr>
    </w:p>
    <w:p w:rsidR="00E6442F" w:rsidRDefault="00E6442F" w:rsidP="00E6442F">
      <w:pPr>
        <w:jc w:val="center"/>
      </w:pPr>
    </w:p>
    <w:p w:rsidR="00E6442F" w:rsidRDefault="00E6442F" w:rsidP="00E6442F">
      <w:pPr>
        <w:jc w:val="center"/>
      </w:pPr>
    </w:p>
    <w:p w:rsidR="00E6442F" w:rsidRDefault="00E6442F" w:rsidP="00E6442F">
      <w:pPr>
        <w:jc w:val="center"/>
      </w:pPr>
    </w:p>
    <w:p w:rsidR="00E6442F" w:rsidRDefault="00E6442F" w:rsidP="00E6442F">
      <w:pPr>
        <w:jc w:val="center"/>
      </w:pPr>
    </w:p>
    <w:p w:rsidR="00E6442F" w:rsidRDefault="00E6442F" w:rsidP="00E6442F">
      <w:pPr>
        <w:jc w:val="center"/>
      </w:pPr>
    </w:p>
    <w:p w:rsidR="00E6442F" w:rsidRDefault="00E6442F" w:rsidP="00E6442F">
      <w:pPr>
        <w:jc w:val="center"/>
      </w:pPr>
    </w:p>
    <w:p w:rsidR="00E6442F" w:rsidRDefault="00E6442F" w:rsidP="00E6442F">
      <w:pPr>
        <w:jc w:val="center"/>
      </w:pPr>
    </w:p>
    <w:p w:rsidR="00E6442F" w:rsidRPr="00E6442F" w:rsidRDefault="00E6442F" w:rsidP="00E6442F">
      <w:pPr>
        <w:jc w:val="center"/>
      </w:pPr>
    </w:p>
    <w:p w:rsidR="001B6EDB" w:rsidRPr="00DD15FC" w:rsidRDefault="001B6EDB" w:rsidP="00DD15FC">
      <w:pPr>
        <w:pStyle w:val="3"/>
        <w:rPr>
          <w:lang w:val="bg-BG"/>
        </w:rPr>
      </w:pPr>
      <w:r>
        <w:lastRenderedPageBreak/>
        <w:t>Sample document skeleton</w:t>
      </w:r>
    </w:p>
    <w:p w:rsidR="001B6EDB" w:rsidRPr="001B6EDB" w:rsidRDefault="001B6EDB" w:rsidP="00E6442F">
      <w:pPr>
        <w:jc w:val="center"/>
        <w:rPr>
          <w:b/>
          <w:sz w:val="24"/>
        </w:rPr>
      </w:pPr>
      <w:r w:rsidRPr="00E6442F">
        <w:rPr>
          <w:b/>
        </w:rPr>
        <w:t>Dartboard</w:t>
      </w:r>
      <w:r w:rsidRPr="001B6EDB">
        <w:rPr>
          <w:b/>
          <w:sz w:val="24"/>
        </w:rPr>
        <w:t>:</w:t>
      </w:r>
    </w:p>
    <w:p w:rsidR="00E6442F" w:rsidRDefault="001B6EDB" w:rsidP="00E6442F">
      <w:pPr>
        <w:jc w:val="center"/>
      </w:pPr>
      <w:r>
        <w:rPr>
          <w:noProof/>
        </w:rPr>
        <w:drawing>
          <wp:inline distT="0" distB="0" distL="0" distR="0" wp14:anchorId="6D8E5088" wp14:editId="07B45E95">
            <wp:extent cx="1882140" cy="1526370"/>
            <wp:effectExtent l="19050" t="19050" r="22860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2412" cy="15428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B6EDB" w:rsidRPr="001B6EDB" w:rsidRDefault="001B6EDB" w:rsidP="00E6442F">
      <w:pPr>
        <w:jc w:val="center"/>
        <w:rPr>
          <w:b/>
        </w:rPr>
      </w:pPr>
      <w:r w:rsidRPr="001B6EDB">
        <w:rPr>
          <w:b/>
        </w:rPr>
        <w:t>Scoreboard</w:t>
      </w:r>
      <w:r>
        <w:rPr>
          <w:b/>
        </w:rPr>
        <w:t>:</w:t>
      </w:r>
    </w:p>
    <w:p w:rsidR="00E6442F" w:rsidRDefault="00EC2588" w:rsidP="00E6442F">
      <w:pPr>
        <w:jc w:val="center"/>
      </w:pPr>
      <w:bookmarkStart w:id="0" w:name="_GoBack"/>
      <w:r>
        <w:rPr>
          <w:noProof/>
        </w:rPr>
        <w:drawing>
          <wp:inline distT="0" distB="0" distL="0" distR="0" wp14:anchorId="6367D8C3" wp14:editId="21F38E21">
            <wp:extent cx="1943100" cy="5341856"/>
            <wp:effectExtent l="19050" t="19050" r="1905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2962" cy="539645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:rsidR="00EC2588" w:rsidRDefault="00EC2588" w:rsidP="00E6442F">
      <w:pPr>
        <w:pStyle w:val="3"/>
      </w:pPr>
      <w:r>
        <w:lastRenderedPageBreak/>
        <w:t>When player won the game</w:t>
      </w:r>
    </w:p>
    <w:p w:rsidR="00EC2588" w:rsidRPr="001037B0" w:rsidRDefault="00EC2588" w:rsidP="00E6442F">
      <w:pPr>
        <w:jc w:val="center"/>
      </w:pPr>
      <w:r>
        <w:rPr>
          <w:noProof/>
        </w:rPr>
        <w:drawing>
          <wp:inline distT="0" distB="0" distL="0" distR="0" wp14:anchorId="0F8AAD93" wp14:editId="5838352B">
            <wp:extent cx="2852696" cy="7277100"/>
            <wp:effectExtent l="19050" t="19050" r="2413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6335" cy="72863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EC2588" w:rsidRPr="001037B0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E5AC2" w:rsidRDefault="009E5AC2" w:rsidP="00E6442F">
      <w:pPr>
        <w:spacing w:before="0" w:after="0" w:line="240" w:lineRule="auto"/>
      </w:pPr>
      <w:r>
        <w:separator/>
      </w:r>
    </w:p>
  </w:endnote>
  <w:endnote w:type="continuationSeparator" w:id="0">
    <w:p w:rsidR="009E5AC2" w:rsidRDefault="009E5AC2" w:rsidP="00E6442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6442F" w:rsidRPr="00AC77AD" w:rsidRDefault="00E6442F" w:rsidP="007C2AE6">
    <w:pPr>
      <w:pStyle w:val="a5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9E7752C" wp14:editId="6F86F837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27ED5104" wp14:editId="5649C3D2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66EA200F" wp14:editId="3EDCD84F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9632804" wp14:editId="2C02E8B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E6442F" w:rsidRPr="008C2B83" w:rsidRDefault="00E6442F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:rsidR="00E6442F" w:rsidRPr="008C2B83" w:rsidRDefault="00E6442F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6A65DFF" wp14:editId="3770A4E0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E6442F" w:rsidRDefault="00E6442F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" filled="f" stroked="f" strokeweight=".5pt">
              <v:path arrowok="t"/>
              <v:textbox inset=".5mm,0,0,0">
                <w:txbxContent>
                  <w:p w:rsidR="00E6442F" w:rsidRDefault="00E6442F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77209C7" wp14:editId="6CEE006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442F" w:rsidRDefault="00E6442F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a9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a9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E6442F" w:rsidRDefault="00E6442F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0818E62" wp14:editId="3540262F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905B828" wp14:editId="6B76C3A0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63BBCF2" wp14:editId="7CCC7870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B354970" wp14:editId="564F2521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5503BDB" wp14:editId="6215045E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B5572BF" wp14:editId="781FF91A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DA453FA" wp14:editId="24368FA3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3136C1" wp14:editId="670E8272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2AF44AE" wp14:editId="08EA84F5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7FB51E5" wp14:editId="6F817C14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E6442F" w:rsidRDefault="00E6442F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a9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a9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E6442F" w:rsidRDefault="00E6442F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0818E62" wp14:editId="3540262F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905B828" wp14:editId="6B76C3A0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63BBCF2" wp14:editId="7CCC7870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B354970" wp14:editId="564F2521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5503BDB" wp14:editId="6215045E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B5572BF" wp14:editId="781FF91A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DA453FA" wp14:editId="24368FA3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3136C1" wp14:editId="670E8272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2AF44AE" wp14:editId="08EA84F5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7FB51E5" wp14:editId="6F817C14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:rsidR="00E6442F" w:rsidRDefault="00E6442F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E5AC2" w:rsidRDefault="009E5AC2" w:rsidP="00E6442F">
      <w:pPr>
        <w:spacing w:before="0" w:after="0" w:line="240" w:lineRule="auto"/>
      </w:pPr>
      <w:r>
        <w:separator/>
      </w:r>
    </w:p>
  </w:footnote>
  <w:footnote w:type="continuationSeparator" w:id="0">
    <w:p w:rsidR="009E5AC2" w:rsidRDefault="009E5AC2" w:rsidP="00E6442F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9F15A4A"/>
    <w:multiLevelType w:val="hybridMultilevel"/>
    <w:tmpl w:val="0A829F42"/>
    <w:lvl w:ilvl="0" w:tplc="16E6D124">
      <w:start w:val="1"/>
      <w:numFmt w:val="decimal"/>
      <w:pStyle w:val="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11"/>
  </w:num>
  <w:num w:numId="4">
    <w:abstractNumId w:val="12"/>
  </w:num>
  <w:num w:numId="5">
    <w:abstractNumId w:val="8"/>
  </w:num>
  <w:num w:numId="6">
    <w:abstractNumId w:val="1"/>
  </w:num>
  <w:num w:numId="7">
    <w:abstractNumId w:val="7"/>
  </w:num>
  <w:num w:numId="8">
    <w:abstractNumId w:val="0"/>
  </w:num>
  <w:num w:numId="9">
    <w:abstractNumId w:val="4"/>
  </w:num>
  <w:num w:numId="10">
    <w:abstractNumId w:val="14"/>
  </w:num>
  <w:num w:numId="11">
    <w:abstractNumId w:val="15"/>
  </w:num>
  <w:num w:numId="12">
    <w:abstractNumId w:val="9"/>
  </w:num>
  <w:num w:numId="13">
    <w:abstractNumId w:val="6"/>
  </w:num>
  <w:num w:numId="14">
    <w:abstractNumId w:val="10"/>
  </w:num>
  <w:num w:numId="15">
    <w:abstractNumId w:val="16"/>
  </w:num>
  <w:num w:numId="16">
    <w:abstractNumId w:val="13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linkStyl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0583"/>
    <w:rsid w:val="00054EB6"/>
    <w:rsid w:val="000B0D70"/>
    <w:rsid w:val="000F7C57"/>
    <w:rsid w:val="001037B0"/>
    <w:rsid w:val="00190440"/>
    <w:rsid w:val="001B6EDB"/>
    <w:rsid w:val="00442C74"/>
    <w:rsid w:val="00517424"/>
    <w:rsid w:val="00540BD3"/>
    <w:rsid w:val="006B1B28"/>
    <w:rsid w:val="00706F3B"/>
    <w:rsid w:val="0077312A"/>
    <w:rsid w:val="008A32C3"/>
    <w:rsid w:val="009033D2"/>
    <w:rsid w:val="009E5AC2"/>
    <w:rsid w:val="00B40D16"/>
    <w:rsid w:val="00D04187"/>
    <w:rsid w:val="00D50583"/>
    <w:rsid w:val="00DD15FC"/>
    <w:rsid w:val="00DE7597"/>
    <w:rsid w:val="00E6442F"/>
    <w:rsid w:val="00EA2FED"/>
    <w:rsid w:val="00EC2588"/>
    <w:rsid w:val="00EC5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15FC"/>
    <w:pPr>
      <w:spacing w:before="80" w:after="12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DD15FC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DD15FC"/>
    <w:pPr>
      <w:keepNext/>
      <w:keepLines/>
      <w:numPr>
        <w:numId w:val="1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DD15FC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D15FC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D15FC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  <w:rsid w:val="00DD15FC"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  <w:rsid w:val="00DD15FC"/>
  </w:style>
  <w:style w:type="character" w:customStyle="1" w:styleId="10">
    <w:name w:val="Заглавие 1 Знак"/>
    <w:basedOn w:val="a0"/>
    <w:link w:val="1"/>
    <w:uiPriority w:val="9"/>
    <w:rsid w:val="00DD15FC"/>
    <w:rPr>
      <w:rFonts w:eastAsiaTheme="majorEastAsia" w:cstheme="majorBidi"/>
      <w:b/>
      <w:color w:val="642D08"/>
      <w:sz w:val="40"/>
      <w:szCs w:val="32"/>
    </w:rPr>
  </w:style>
  <w:style w:type="character" w:customStyle="1" w:styleId="30">
    <w:name w:val="Заглавие 3 Знак"/>
    <w:basedOn w:val="a0"/>
    <w:link w:val="3"/>
    <w:uiPriority w:val="9"/>
    <w:rsid w:val="00DD15FC"/>
    <w:rPr>
      <w:rFonts w:eastAsiaTheme="majorEastAsia" w:cstheme="majorBidi"/>
      <w:b/>
      <w:color w:val="8F400B"/>
      <w:sz w:val="32"/>
      <w:szCs w:val="32"/>
    </w:rPr>
  </w:style>
  <w:style w:type="character" w:customStyle="1" w:styleId="tlid-translation">
    <w:name w:val="tlid-translation"/>
    <w:basedOn w:val="a0"/>
    <w:rsid w:val="00190440"/>
  </w:style>
  <w:style w:type="paragraph" w:styleId="HTML">
    <w:name w:val="HTML Preformatted"/>
    <w:basedOn w:val="a"/>
    <w:link w:val="HTML0"/>
    <w:uiPriority w:val="99"/>
    <w:semiHidden/>
    <w:unhideWhenUsed/>
    <w:rsid w:val="001037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1037B0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лавие 2 Знак"/>
    <w:basedOn w:val="a0"/>
    <w:link w:val="2"/>
    <w:uiPriority w:val="9"/>
    <w:rsid w:val="00DD15FC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40">
    <w:name w:val="Заглавие 4 Знак"/>
    <w:basedOn w:val="a0"/>
    <w:link w:val="4"/>
    <w:uiPriority w:val="9"/>
    <w:rsid w:val="00DD15FC"/>
    <w:rPr>
      <w:rFonts w:eastAsiaTheme="majorEastAsia" w:cstheme="majorBidi"/>
      <w:b/>
      <w:iCs/>
      <w:color w:val="A34A0D"/>
      <w:sz w:val="28"/>
    </w:rPr>
  </w:style>
  <w:style w:type="character" w:customStyle="1" w:styleId="50">
    <w:name w:val="Заглавие 5 Знак"/>
    <w:basedOn w:val="a0"/>
    <w:link w:val="5"/>
    <w:uiPriority w:val="9"/>
    <w:semiHidden/>
    <w:rsid w:val="00DD15FC"/>
    <w:rPr>
      <w:rFonts w:eastAsiaTheme="majorEastAsia" w:cstheme="majorBidi"/>
      <w:b/>
      <w:color w:val="B2500E"/>
    </w:rPr>
  </w:style>
  <w:style w:type="paragraph" w:styleId="a3">
    <w:name w:val="header"/>
    <w:basedOn w:val="a"/>
    <w:link w:val="a4"/>
    <w:uiPriority w:val="99"/>
    <w:unhideWhenUsed/>
    <w:rsid w:val="00DD15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DD15FC"/>
  </w:style>
  <w:style w:type="paragraph" w:styleId="a5">
    <w:name w:val="footer"/>
    <w:basedOn w:val="a"/>
    <w:link w:val="a6"/>
    <w:uiPriority w:val="99"/>
    <w:unhideWhenUsed/>
    <w:rsid w:val="00DD15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DD15FC"/>
  </w:style>
  <w:style w:type="paragraph" w:styleId="a7">
    <w:name w:val="Balloon Text"/>
    <w:basedOn w:val="a"/>
    <w:link w:val="a8"/>
    <w:uiPriority w:val="99"/>
    <w:semiHidden/>
    <w:unhideWhenUsed/>
    <w:rsid w:val="00DD15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DD15FC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DD15FC"/>
    <w:rPr>
      <w:color w:val="0563C1" w:themeColor="hyperlink"/>
      <w:u w:val="single"/>
    </w:rPr>
  </w:style>
  <w:style w:type="paragraph" w:styleId="aa">
    <w:name w:val="Normal (Web)"/>
    <w:basedOn w:val="a"/>
    <w:uiPriority w:val="99"/>
    <w:semiHidden/>
    <w:unhideWhenUsed/>
    <w:rsid w:val="00DD15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DD15FC"/>
    <w:rPr>
      <w:b/>
      <w:bCs/>
    </w:rPr>
  </w:style>
  <w:style w:type="paragraph" w:styleId="ac">
    <w:name w:val="List Paragraph"/>
    <w:basedOn w:val="a"/>
    <w:link w:val="ad"/>
    <w:uiPriority w:val="34"/>
    <w:qFormat/>
    <w:rsid w:val="00DD15FC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DD15FC"/>
    <w:rPr>
      <w:color w:val="954F72" w:themeColor="followedHyperlink"/>
      <w:u w:val="single"/>
    </w:rPr>
  </w:style>
  <w:style w:type="paragraph" w:customStyle="1" w:styleId="Code">
    <w:name w:val="Code"/>
    <w:basedOn w:val="a"/>
    <w:link w:val="CodeChar"/>
    <w:qFormat/>
    <w:rsid w:val="00DD15FC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DD15FC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DD15F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d">
    <w:name w:val="Списък на абзаци Знак"/>
    <w:basedOn w:val="a0"/>
    <w:link w:val="ac"/>
    <w:uiPriority w:val="34"/>
    <w:locked/>
    <w:rsid w:val="00DD15FC"/>
  </w:style>
  <w:style w:type="table" w:customStyle="1" w:styleId="TableGrid1">
    <w:name w:val="Table Grid1"/>
    <w:basedOn w:val="a1"/>
    <w:next w:val="af"/>
    <w:uiPriority w:val="59"/>
    <w:rsid w:val="00DD15F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a1"/>
    <w:next w:val="af"/>
    <w:uiPriority w:val="59"/>
    <w:rsid w:val="00DD15FC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">
    <w:name w:val="Unresolved Mention"/>
    <w:basedOn w:val="a0"/>
    <w:uiPriority w:val="99"/>
    <w:semiHidden/>
    <w:unhideWhenUsed/>
    <w:rsid w:val="00DD15FC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15FC"/>
    <w:pPr>
      <w:spacing w:before="80" w:after="12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DD15FC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DD15FC"/>
    <w:pPr>
      <w:keepNext/>
      <w:keepLines/>
      <w:numPr>
        <w:numId w:val="1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DD15FC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D15FC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D15FC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  <w:rsid w:val="00DD15FC"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  <w:rsid w:val="00DD15FC"/>
  </w:style>
  <w:style w:type="character" w:customStyle="1" w:styleId="10">
    <w:name w:val="Заглавие 1 Знак"/>
    <w:basedOn w:val="a0"/>
    <w:link w:val="1"/>
    <w:uiPriority w:val="9"/>
    <w:rsid w:val="00DD15FC"/>
    <w:rPr>
      <w:rFonts w:eastAsiaTheme="majorEastAsia" w:cstheme="majorBidi"/>
      <w:b/>
      <w:color w:val="642D08"/>
      <w:sz w:val="40"/>
      <w:szCs w:val="32"/>
    </w:rPr>
  </w:style>
  <w:style w:type="character" w:customStyle="1" w:styleId="30">
    <w:name w:val="Заглавие 3 Знак"/>
    <w:basedOn w:val="a0"/>
    <w:link w:val="3"/>
    <w:uiPriority w:val="9"/>
    <w:rsid w:val="00DD15FC"/>
    <w:rPr>
      <w:rFonts w:eastAsiaTheme="majorEastAsia" w:cstheme="majorBidi"/>
      <w:b/>
      <w:color w:val="8F400B"/>
      <w:sz w:val="32"/>
      <w:szCs w:val="32"/>
    </w:rPr>
  </w:style>
  <w:style w:type="character" w:customStyle="1" w:styleId="tlid-translation">
    <w:name w:val="tlid-translation"/>
    <w:basedOn w:val="a0"/>
    <w:rsid w:val="00190440"/>
  </w:style>
  <w:style w:type="paragraph" w:styleId="HTML">
    <w:name w:val="HTML Preformatted"/>
    <w:basedOn w:val="a"/>
    <w:link w:val="HTML0"/>
    <w:uiPriority w:val="99"/>
    <w:semiHidden/>
    <w:unhideWhenUsed/>
    <w:rsid w:val="001037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1037B0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лавие 2 Знак"/>
    <w:basedOn w:val="a0"/>
    <w:link w:val="2"/>
    <w:uiPriority w:val="9"/>
    <w:rsid w:val="00DD15FC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40">
    <w:name w:val="Заглавие 4 Знак"/>
    <w:basedOn w:val="a0"/>
    <w:link w:val="4"/>
    <w:uiPriority w:val="9"/>
    <w:rsid w:val="00DD15FC"/>
    <w:rPr>
      <w:rFonts w:eastAsiaTheme="majorEastAsia" w:cstheme="majorBidi"/>
      <w:b/>
      <w:iCs/>
      <w:color w:val="A34A0D"/>
      <w:sz w:val="28"/>
    </w:rPr>
  </w:style>
  <w:style w:type="character" w:customStyle="1" w:styleId="50">
    <w:name w:val="Заглавие 5 Знак"/>
    <w:basedOn w:val="a0"/>
    <w:link w:val="5"/>
    <w:uiPriority w:val="9"/>
    <w:semiHidden/>
    <w:rsid w:val="00DD15FC"/>
    <w:rPr>
      <w:rFonts w:eastAsiaTheme="majorEastAsia" w:cstheme="majorBidi"/>
      <w:b/>
      <w:color w:val="B2500E"/>
    </w:rPr>
  </w:style>
  <w:style w:type="paragraph" w:styleId="a3">
    <w:name w:val="header"/>
    <w:basedOn w:val="a"/>
    <w:link w:val="a4"/>
    <w:uiPriority w:val="99"/>
    <w:unhideWhenUsed/>
    <w:rsid w:val="00DD15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DD15FC"/>
  </w:style>
  <w:style w:type="paragraph" w:styleId="a5">
    <w:name w:val="footer"/>
    <w:basedOn w:val="a"/>
    <w:link w:val="a6"/>
    <w:uiPriority w:val="99"/>
    <w:unhideWhenUsed/>
    <w:rsid w:val="00DD15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DD15FC"/>
  </w:style>
  <w:style w:type="paragraph" w:styleId="a7">
    <w:name w:val="Balloon Text"/>
    <w:basedOn w:val="a"/>
    <w:link w:val="a8"/>
    <w:uiPriority w:val="99"/>
    <w:semiHidden/>
    <w:unhideWhenUsed/>
    <w:rsid w:val="00DD15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DD15FC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DD15FC"/>
    <w:rPr>
      <w:color w:val="0563C1" w:themeColor="hyperlink"/>
      <w:u w:val="single"/>
    </w:rPr>
  </w:style>
  <w:style w:type="paragraph" w:styleId="aa">
    <w:name w:val="Normal (Web)"/>
    <w:basedOn w:val="a"/>
    <w:uiPriority w:val="99"/>
    <w:semiHidden/>
    <w:unhideWhenUsed/>
    <w:rsid w:val="00DD15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DD15FC"/>
    <w:rPr>
      <w:b/>
      <w:bCs/>
    </w:rPr>
  </w:style>
  <w:style w:type="paragraph" w:styleId="ac">
    <w:name w:val="List Paragraph"/>
    <w:basedOn w:val="a"/>
    <w:link w:val="ad"/>
    <w:uiPriority w:val="34"/>
    <w:qFormat/>
    <w:rsid w:val="00DD15FC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DD15FC"/>
    <w:rPr>
      <w:color w:val="954F72" w:themeColor="followedHyperlink"/>
      <w:u w:val="single"/>
    </w:rPr>
  </w:style>
  <w:style w:type="paragraph" w:customStyle="1" w:styleId="Code">
    <w:name w:val="Code"/>
    <w:basedOn w:val="a"/>
    <w:link w:val="CodeChar"/>
    <w:qFormat/>
    <w:rsid w:val="00DD15FC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DD15FC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DD15F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d">
    <w:name w:val="Списък на абзаци Знак"/>
    <w:basedOn w:val="a0"/>
    <w:link w:val="ac"/>
    <w:uiPriority w:val="34"/>
    <w:locked/>
    <w:rsid w:val="00DD15FC"/>
  </w:style>
  <w:style w:type="table" w:customStyle="1" w:styleId="TableGrid1">
    <w:name w:val="Table Grid1"/>
    <w:basedOn w:val="a1"/>
    <w:next w:val="af"/>
    <w:uiPriority w:val="59"/>
    <w:rsid w:val="00DD15F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a1"/>
    <w:next w:val="af"/>
    <w:uiPriority w:val="59"/>
    <w:rsid w:val="00DD15FC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">
    <w:name w:val="Unresolved Mention"/>
    <w:basedOn w:val="a0"/>
    <w:uiPriority w:val="99"/>
    <w:semiHidden/>
    <w:unhideWhenUsed/>
    <w:rsid w:val="00DD15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081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9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3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0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784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091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9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8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85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250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1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2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4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67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6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69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7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10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11.png"/><Relationship Id="rId12" Type="http://schemas.openxmlformats.org/officeDocument/2006/relationships/image" Target="media/image14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9.png"/><Relationship Id="rId16" Type="http://schemas.openxmlformats.org/officeDocument/2006/relationships/image" Target="media/image16.png"/><Relationship Id="rId20" Type="http://schemas.openxmlformats.org/officeDocument/2006/relationships/image" Target="media/image18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13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5.png"/><Relationship Id="rId22" Type="http://schemas.openxmlformats.org/officeDocument/2006/relationships/image" Target="media/image1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171</TotalTime>
  <Pages>6</Pages>
  <Words>557</Words>
  <Characters>3177</Characters>
  <Application>Microsoft Office Word</Application>
  <DocSecurity>0</DocSecurity>
  <Lines>26</Lines>
  <Paragraphs>7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 Advanced - Retake Exam: 19.12.2018</dc:title>
  <dc:subject/>
  <dc:creator>miro LLL</dc:creator>
  <cp:keywords>JavaScript, JS, ES6, ES2017, Sofware University, SoftUni, programming, coding, software development, education, training, course</cp:keywords>
  <dc:description>JavaScript Advanced Course @ SoftUni - https://softuni.bg/courses/javascript-advanced</dc:description>
  <cp:lastModifiedBy>Tanya Staneva</cp:lastModifiedBy>
  <cp:revision>10</cp:revision>
  <dcterms:created xsi:type="dcterms:W3CDTF">2018-12-11T20:21:00Z</dcterms:created>
  <dcterms:modified xsi:type="dcterms:W3CDTF">2018-12-14T12:51:00Z</dcterms:modified>
</cp:coreProperties>
</file>